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76B99" w14:textId="77777777" w:rsidR="00D13737" w:rsidRDefault="00D1373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5AE423D6" w14:textId="77777777" w:rsidR="003E42A7" w:rsidRDefault="003E42A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0E5573E8" w14:textId="6F657DFD" w:rsidR="003E42A7" w:rsidRDefault="000707A7" w:rsidP="000707A7">
      <w:pPr>
        <w:spacing w:after="46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  <w:r>
        <w:rPr>
          <w:noProof/>
          <w:bdr w:val="none" w:sz="0" w:space="0" w:color="auto" w:frame="1"/>
          <w:lang w:val="es-ES" w:eastAsia="es-ES"/>
        </w:rPr>
        <w:drawing>
          <wp:inline distT="0" distB="0" distL="0" distR="0" wp14:anchorId="239F390A" wp14:editId="55205716">
            <wp:extent cx="4080062" cy="1790065"/>
            <wp:effectExtent l="0" t="0" r="0" b="635"/>
            <wp:docPr id="135981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7331" name="Imagen 2635573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802" cy="18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C9D8" w14:textId="77777777" w:rsidR="003E42A7" w:rsidRDefault="003E42A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3012D4AA" w14:textId="77777777" w:rsidR="003E42A7" w:rsidRDefault="003E42A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77D9CF55" w14:textId="554F3A01" w:rsidR="003E42A7" w:rsidRDefault="003E42A7" w:rsidP="00742DC6">
      <w:pPr>
        <w:spacing w:after="46" w:line="240" w:lineRule="auto"/>
        <w:jc w:val="center"/>
        <w:rPr>
          <w:rFonts w:ascii="Calibri" w:eastAsia="Calibri" w:hAnsi="Calibri" w:cs="Calibri"/>
          <w:i/>
          <w:noProof/>
          <w:color w:val="000000"/>
        </w:rPr>
      </w:pPr>
    </w:p>
    <w:p w14:paraId="2CABDE9F" w14:textId="77777777" w:rsidR="00742DC6" w:rsidRDefault="00742DC6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1B6B68B1" w14:textId="087FD31B" w:rsidR="003E42A7" w:rsidRPr="000707A7" w:rsidRDefault="000707A7" w:rsidP="000707A7">
      <w:pPr>
        <w:spacing w:after="46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96"/>
          <w:szCs w:val="26"/>
          <w:u w:val="single"/>
          <w:lang w:eastAsia="es-ES"/>
          <w14:ligatures w14:val="none"/>
        </w:rPr>
      </w:pPr>
      <w:r w:rsidRPr="000707A7">
        <w:rPr>
          <w:rFonts w:ascii="Proxima Nova" w:eastAsia="Proxima Nova" w:hAnsi="Proxima Nova" w:cs="Proxima Nova"/>
          <w:b/>
          <w:bCs/>
          <w:color w:val="F2960D"/>
          <w:sz w:val="60"/>
          <w:szCs w:val="40"/>
        </w:rPr>
        <w:t>Título del proyecto</w:t>
      </w:r>
    </w:p>
    <w:p w14:paraId="35C3838D" w14:textId="77777777" w:rsidR="003E42A7" w:rsidRDefault="003E42A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4DAB8F6F" w14:textId="77777777" w:rsidR="003E42A7" w:rsidRDefault="003E42A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344E6174" w14:textId="77777777" w:rsidR="003E42A7" w:rsidRDefault="003E42A7" w:rsidP="00AB329B">
      <w:pPr>
        <w:spacing w:after="46" w:line="240" w:lineRule="auto"/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u w:val="single"/>
          <w:lang w:eastAsia="es-ES_tradnl"/>
          <w14:ligatures w14:val="none"/>
        </w:rPr>
      </w:pPr>
    </w:p>
    <w:p w14:paraId="315EF825" w14:textId="77777777" w:rsidR="003E42A7" w:rsidRDefault="003E42A7" w:rsidP="1015C56F">
      <w:pPr>
        <w:jc w:val="right"/>
        <w:rPr>
          <w:rFonts w:ascii="Calibri" w:eastAsia="Calibri" w:hAnsi="Calibri" w:cs="Calibri"/>
        </w:rPr>
      </w:pPr>
    </w:p>
    <w:tbl>
      <w:tblPr>
        <w:tblW w:w="9025" w:type="dxa"/>
        <w:tblLayout w:type="fixed"/>
        <w:tblLook w:val="06A0" w:firstRow="1" w:lastRow="0" w:firstColumn="1" w:lastColumn="0" w:noHBand="1" w:noVBand="1"/>
      </w:tblPr>
      <w:tblGrid>
        <w:gridCol w:w="9025"/>
      </w:tblGrid>
      <w:tr w:rsidR="003E42A7" w14:paraId="13283372" w14:textId="77777777" w:rsidTr="0066624E">
        <w:trPr>
          <w:trHeight w:val="1185"/>
        </w:trPr>
        <w:tc>
          <w:tcPr>
            <w:tcW w:w="9025" w:type="dxa"/>
            <w:tcMar>
              <w:top w:w="326" w:type="dxa"/>
              <w:left w:w="326" w:type="dxa"/>
              <w:bottom w:w="326" w:type="dxa"/>
              <w:right w:w="326" w:type="dxa"/>
            </w:tcMar>
            <w:vAlign w:val="center"/>
          </w:tcPr>
          <w:p w14:paraId="0E3BA9D5" w14:textId="53FC1ACE" w:rsidR="003555B9" w:rsidRPr="003555B9" w:rsidRDefault="003555B9" w:rsidP="00874AF2">
            <w:pPr>
              <w:pStyle w:val="Subttulo"/>
              <w:widowControl/>
              <w:spacing w:before="200" w:after="0" w:line="240" w:lineRule="auto"/>
              <w:jc w:val="right"/>
              <w:rPr>
                <w:rFonts w:ascii="Proxima Nova" w:eastAsia="Proxima Nova" w:hAnsi="Proxima Nova" w:cs="Proxima Nova"/>
                <w:i w:val="0"/>
                <w:color w:val="F2960D"/>
                <w:sz w:val="40"/>
                <w:szCs w:val="40"/>
              </w:rPr>
            </w:pPr>
            <w:bookmarkStart w:id="0" w:name="_heading=h.ltwq3er7muft"/>
            <w:bookmarkEnd w:id="0"/>
          </w:p>
          <w:p w14:paraId="4D31384D" w14:textId="21226FC7" w:rsidR="00C62496" w:rsidRDefault="000707A7" w:rsidP="1015C56F">
            <w:pPr>
              <w:pStyle w:val="Subttulo"/>
              <w:widowControl/>
              <w:spacing w:before="200" w:after="0" w:line="240" w:lineRule="auto"/>
              <w:jc w:val="right"/>
              <w:rPr>
                <w:rFonts w:ascii="Roboto Black" w:eastAsia="Roboto Black" w:hAnsi="Roboto Black" w:cs="Roboto Black"/>
                <w:b/>
                <w:bCs/>
                <w:i w:val="0"/>
                <w:color w:val="182743"/>
                <w:sz w:val="36"/>
                <w:szCs w:val="36"/>
              </w:rPr>
            </w:pPr>
            <w:r w:rsidRPr="000707A7">
              <w:rPr>
                <w:rFonts w:ascii="Roboto Black" w:eastAsia="Roboto Black" w:hAnsi="Roboto Black" w:cs="Roboto Black"/>
                <w:b/>
                <w:bCs/>
                <w:i w:val="0"/>
                <w:color w:val="182743"/>
                <w:sz w:val="44"/>
                <w:szCs w:val="36"/>
              </w:rPr>
              <w:t>Nombre del autor</w:t>
            </w:r>
            <w:r w:rsidR="003A096C">
              <w:rPr>
                <w:rFonts w:ascii="Roboto Black" w:eastAsia="Roboto Black" w:hAnsi="Roboto Black" w:cs="Roboto Black"/>
                <w:b/>
                <w:bCs/>
                <w:i w:val="0"/>
                <w:color w:val="182743"/>
                <w:sz w:val="44"/>
                <w:szCs w:val="36"/>
              </w:rPr>
              <w:t>es</w:t>
            </w:r>
          </w:p>
          <w:p w14:paraId="54271700" w14:textId="07075A41" w:rsidR="000707A7" w:rsidRDefault="000707A7" w:rsidP="000707A7">
            <w:pPr>
              <w:rPr>
                <w:lang w:val="es-ES" w:eastAsia="es-ES"/>
              </w:rPr>
            </w:pPr>
          </w:p>
          <w:p w14:paraId="1E31FCC4" w14:textId="77777777" w:rsidR="000707A7" w:rsidRPr="000707A7" w:rsidRDefault="000707A7" w:rsidP="000707A7">
            <w:pPr>
              <w:rPr>
                <w:lang w:val="es-ES" w:eastAsia="es-ES"/>
              </w:rPr>
            </w:pPr>
          </w:p>
          <w:p w14:paraId="31E84126" w14:textId="0346F412" w:rsidR="00C62496" w:rsidRPr="003555B9" w:rsidRDefault="000707A7" w:rsidP="1015C56F">
            <w:pPr>
              <w:pStyle w:val="Subttulo"/>
              <w:widowControl/>
              <w:spacing w:before="200" w:after="0" w:line="240" w:lineRule="auto"/>
              <w:jc w:val="right"/>
              <w:rPr>
                <w:rFonts w:ascii="Roboto Black" w:eastAsia="Roboto Black" w:hAnsi="Roboto Black" w:cs="Roboto Black"/>
                <w:b/>
                <w:bCs/>
                <w:i w:val="0"/>
                <w:color w:val="434343"/>
                <w:sz w:val="36"/>
                <w:szCs w:val="36"/>
              </w:rPr>
            </w:pPr>
            <w:r>
              <w:rPr>
                <w:rFonts w:ascii="Roboto Black" w:eastAsia="Roboto Black" w:hAnsi="Roboto Black" w:cs="Roboto Black"/>
                <w:b/>
                <w:bCs/>
                <w:i w:val="0"/>
                <w:color w:val="434343"/>
                <w:sz w:val="36"/>
                <w:szCs w:val="36"/>
              </w:rPr>
              <w:t xml:space="preserve">Tutor: </w:t>
            </w:r>
            <w:r w:rsidRPr="000707A7">
              <w:rPr>
                <w:rFonts w:ascii="Roboto Black" w:eastAsia="Roboto Black" w:hAnsi="Roboto Black" w:cs="Roboto Black"/>
                <w:b/>
                <w:bCs/>
                <w:i w:val="0"/>
                <w:color w:val="434343"/>
                <w:sz w:val="36"/>
                <w:szCs w:val="36"/>
              </w:rPr>
              <w:t>Nombre del tutor/a</w:t>
            </w:r>
          </w:p>
          <w:p w14:paraId="3EAC4E7B" w14:textId="77777777" w:rsidR="000748CD" w:rsidRDefault="5390D281" w:rsidP="000707A7">
            <w:pPr>
              <w:pStyle w:val="Subttulo"/>
              <w:widowControl/>
              <w:spacing w:before="200" w:after="0" w:line="240" w:lineRule="auto"/>
              <w:jc w:val="right"/>
              <w:rPr>
                <w:rFonts w:ascii="Roboto Black" w:eastAsia="Roboto Black" w:hAnsi="Roboto Black" w:cs="Roboto Black"/>
                <w:i w:val="0"/>
                <w:color w:val="434343"/>
                <w:sz w:val="36"/>
                <w:szCs w:val="36"/>
              </w:rPr>
            </w:pPr>
            <w:r w:rsidRPr="1015C56F">
              <w:rPr>
                <w:rFonts w:ascii="Roboto Black" w:eastAsia="Roboto Black" w:hAnsi="Roboto Black" w:cs="Roboto Black"/>
                <w:i w:val="0"/>
                <w:color w:val="434343"/>
                <w:sz w:val="36"/>
                <w:szCs w:val="36"/>
              </w:rPr>
              <w:t>Fecha de entrega</w:t>
            </w:r>
          </w:p>
          <w:p w14:paraId="5EAD9452" w14:textId="70C1F076" w:rsidR="003C63E7" w:rsidRDefault="003C63E7" w:rsidP="003C63E7">
            <w:pPr>
              <w:rPr>
                <w:lang w:val="es-ES" w:eastAsia="es-ES"/>
              </w:rPr>
            </w:pPr>
          </w:p>
          <w:p w14:paraId="441561D6" w14:textId="123F4D88" w:rsidR="003C63E7" w:rsidRDefault="003C63E7" w:rsidP="003C63E7">
            <w:pPr>
              <w:rPr>
                <w:lang w:val="es-ES" w:eastAsia="es-ES"/>
              </w:rPr>
            </w:pPr>
          </w:p>
          <w:p w14:paraId="571863C6" w14:textId="13C994AC" w:rsidR="003C63E7" w:rsidRDefault="00051DB9" w:rsidP="003C63E7">
            <w:pPr>
              <w:spacing w:after="0" w:line="240" w:lineRule="auto"/>
              <w:ind w:left="-330"/>
              <w:jc w:val="center"/>
              <w:rPr>
                <w:rFonts w:ascii="Proxima Nova" w:eastAsia="Proxima Nova" w:hAnsi="Proxima Nova" w:cs="Proxima Nova"/>
                <w:b/>
                <w:bCs/>
                <w:color w:val="F2960D"/>
                <w:sz w:val="36"/>
                <w:szCs w:val="4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F2960D"/>
                <w:sz w:val="36"/>
                <w:szCs w:val="40"/>
              </w:rPr>
              <w:t>Nombre del Ciclo Formativo</w:t>
            </w:r>
          </w:p>
          <w:p w14:paraId="236274D1" w14:textId="2DEF6C74" w:rsidR="00D933AC" w:rsidRPr="003C63E7" w:rsidRDefault="00051DB9" w:rsidP="003C63E7">
            <w:pPr>
              <w:spacing w:after="0" w:line="240" w:lineRule="auto"/>
              <w:ind w:left="-330"/>
              <w:jc w:val="center"/>
              <w:rPr>
                <w:lang w:val="es-ES" w:eastAsia="es-ES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F2960D"/>
                <w:sz w:val="36"/>
                <w:szCs w:val="40"/>
              </w:rPr>
              <w:t>Curso académico</w:t>
            </w:r>
          </w:p>
        </w:tc>
      </w:tr>
    </w:tbl>
    <w:p w14:paraId="084A54C4" w14:textId="77777777" w:rsidR="003E42A7" w:rsidRDefault="003E42A7" w:rsidP="003E42A7">
      <w:pPr>
        <w:pStyle w:val="Subttulo"/>
        <w:widowControl/>
        <w:spacing w:before="200" w:after="0" w:line="240" w:lineRule="auto"/>
        <w:jc w:val="left"/>
        <w:rPr>
          <w:rFonts w:ascii="Roboto Black" w:eastAsia="Roboto Black" w:hAnsi="Roboto Black" w:cs="Roboto Black"/>
          <w:i w:val="0"/>
          <w:color w:val="434343"/>
          <w:sz w:val="60"/>
          <w:szCs w:val="60"/>
        </w:rPr>
        <w:sectPr w:rsidR="003E42A7" w:rsidSect="003E42A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5" w:h="16837"/>
          <w:pgMar w:top="1440" w:right="1440" w:bottom="1440" w:left="1440" w:header="720" w:footer="720" w:gutter="0"/>
          <w:cols w:space="720"/>
          <w:titlePg/>
        </w:sectPr>
      </w:pPr>
      <w:bookmarkStart w:id="1" w:name="_heading=h.kk1966kbedef" w:colFirst="0" w:colLast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_tradnl" w:eastAsia="en-US"/>
          <w14:ligatures w14:val="standardContextual"/>
        </w:rPr>
        <w:id w:val="2006165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78E9D2" w14:textId="3B3775DB" w:rsidR="002B5C1B" w:rsidRPr="00172F7A" w:rsidRDefault="002B5C1B" w:rsidP="00172F7A">
          <w:pPr>
            <w:pStyle w:val="TtuloTDC"/>
            <w:ind w:left="2832" w:firstLine="708"/>
            <w:rPr>
              <w:color w:val="ED7D31" w:themeColor="accent2"/>
            </w:rPr>
          </w:pPr>
          <w:r w:rsidRPr="00172F7A">
            <w:rPr>
              <w:color w:val="ED7D31" w:themeColor="accent2"/>
            </w:rPr>
            <w:t>Índice</w:t>
          </w:r>
        </w:p>
        <w:p w14:paraId="218178F3" w14:textId="028544EF" w:rsidR="00DE75EB" w:rsidRDefault="002B5C1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42109" w:history="1">
            <w:r w:rsidR="00DE75EB" w:rsidRPr="002A5E89">
              <w:rPr>
                <w:rStyle w:val="Hipervnculo"/>
                <w:noProof/>
              </w:rPr>
              <w:t>1.</w:t>
            </w:r>
            <w:r w:rsidR="00DE75EB"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="00DE75EB" w:rsidRPr="002A5E89">
              <w:rPr>
                <w:rStyle w:val="Hipervnculo"/>
                <w:noProof/>
              </w:rPr>
              <w:t>Introducción</w:t>
            </w:r>
            <w:r w:rsidR="00DE75EB">
              <w:rPr>
                <w:noProof/>
                <w:webHidden/>
              </w:rPr>
              <w:tab/>
            </w:r>
            <w:r w:rsidR="00DE75EB">
              <w:rPr>
                <w:noProof/>
                <w:webHidden/>
              </w:rPr>
              <w:fldChar w:fldCharType="begin"/>
            </w:r>
            <w:r w:rsidR="00DE75EB">
              <w:rPr>
                <w:noProof/>
                <w:webHidden/>
              </w:rPr>
              <w:instrText xml:space="preserve"> PAGEREF _Toc230942109 \h </w:instrText>
            </w:r>
            <w:r w:rsidR="00DE75EB">
              <w:rPr>
                <w:noProof/>
                <w:webHidden/>
              </w:rPr>
            </w:r>
            <w:r w:rsidR="00DE75EB">
              <w:rPr>
                <w:noProof/>
                <w:webHidden/>
              </w:rPr>
              <w:fldChar w:fldCharType="separate"/>
            </w:r>
            <w:r w:rsidR="00DE75EB">
              <w:rPr>
                <w:noProof/>
                <w:webHidden/>
              </w:rPr>
              <w:t>3</w:t>
            </w:r>
            <w:r w:rsidR="00DE75EB">
              <w:rPr>
                <w:noProof/>
                <w:webHidden/>
              </w:rPr>
              <w:fldChar w:fldCharType="end"/>
            </w:r>
          </w:hyperlink>
        </w:p>
        <w:p w14:paraId="7F09CC74" w14:textId="46131715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0" w:history="1">
            <w:r w:rsidRPr="002A5E89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779A" w14:textId="15E01DD9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1" w:history="1">
            <w:r w:rsidRPr="002A5E89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135B" w14:textId="7519322C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2" w:history="1">
            <w:r w:rsidRPr="002A5E89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Análisis del contexto y justificación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5DAE" w14:textId="3049B638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3" w:history="1">
            <w:r w:rsidRPr="002A5E89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7AAF6" w14:textId="38B8E330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4" w:history="1">
            <w:r w:rsidRPr="002A5E89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Requisitos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7589" w14:textId="4D22393D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5" w:history="1">
            <w:r w:rsidRPr="002A5E89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DE43" w14:textId="0EE30D7F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6" w:history="1">
            <w:r w:rsidRPr="002A5E89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93D9" w14:textId="30EC49F5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7" w:history="1">
            <w:r w:rsidRPr="002A5E89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A7B3" w14:textId="26979812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8" w:history="1">
            <w:r w:rsidRPr="002A5E89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5CE3" w14:textId="5AE4FBA8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19" w:history="1">
            <w:r w:rsidRPr="002A5E89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Cronograma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48A9" w14:textId="4DE07356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0" w:history="1">
            <w:r w:rsidRPr="002A5E89">
              <w:rPr>
                <w:rStyle w:val="Hipervnculo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Recursos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26DA" w14:textId="6EDD912D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1" w:history="1">
            <w:r w:rsidRPr="002A5E89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6086" w14:textId="2A6F810C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2" w:history="1">
            <w:r w:rsidRPr="002A5E89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BAA9" w14:textId="7AA3DD6F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3" w:history="1">
            <w:r w:rsidRPr="002A5E89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Tecnologías/Herramientas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D843" w14:textId="0315C7F8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4" w:history="1">
            <w:r w:rsidRPr="002A5E89">
              <w:rPr>
                <w:rStyle w:val="Hipervnculo"/>
                <w:noProof/>
              </w:rPr>
              <w:t>6.3.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Partes contratantes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C4759" w14:textId="5B5A42FD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5" w:history="1">
            <w:r w:rsidRPr="002A5E89">
              <w:rPr>
                <w:rStyle w:val="Hipervnculo"/>
                <w:noProof/>
              </w:rPr>
              <w:t>6.4.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Presupuesto.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0657" w14:textId="22D061A5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6" w:history="1">
            <w:r w:rsidRPr="002A5E89">
              <w:rPr>
                <w:rStyle w:val="Hipervnculo"/>
                <w:noProof/>
              </w:rPr>
              <w:t>6.5.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OPCIONAL: Contrato y pliego de 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E562" w14:textId="1489809D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7" w:history="1">
            <w:r w:rsidRPr="002A5E89">
              <w:rPr>
                <w:rStyle w:val="Hipervnculo"/>
                <w:noProof/>
              </w:rPr>
              <w:t>6.6.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OPCIONAL: 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E021" w14:textId="7A1ED37C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8" w:history="1">
            <w:r w:rsidRPr="002A5E89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Pruebas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31AC" w14:textId="3588C1EE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29" w:history="1">
            <w:r w:rsidRPr="002A5E89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66B9A" w14:textId="2CAB7E77" w:rsidR="00DE75EB" w:rsidRDefault="00DE75E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0" w:history="1">
            <w:r w:rsidRPr="002A5E89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BDCD" w14:textId="32D570FB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1" w:history="1">
            <w:r w:rsidRPr="002A5E89">
              <w:rPr>
                <w:rStyle w:val="Hipervnculo"/>
                <w:noProof/>
              </w:rPr>
              <w:t>9.1.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Desviación sobre la planificación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0268F" w14:textId="05F61281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2" w:history="1">
            <w:r w:rsidRPr="002A5E89">
              <w:rPr>
                <w:rStyle w:val="Hipervnculo"/>
                <w:noProof/>
              </w:rPr>
              <w:t>9.2.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Resultados obtenidos y posibles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018F" w14:textId="7E56C62E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3" w:history="1">
            <w:r w:rsidRPr="002A5E89">
              <w:rPr>
                <w:rStyle w:val="Hipervnculo"/>
                <w:noProof/>
              </w:rPr>
              <w:t>9.3.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Valoración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9AFA" w14:textId="6012DE07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4" w:history="1">
            <w:r w:rsidRPr="002A5E89">
              <w:rPr>
                <w:rStyle w:val="Hipervnculo"/>
                <w:noProof/>
              </w:rPr>
              <w:t>9.4.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OPCIONAL: Agradecimientos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1BFF" w14:textId="01AE52FD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5" w:history="1">
            <w:r w:rsidRPr="002A5E89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E1CD" w14:textId="3168FBD3" w:rsidR="00DE75EB" w:rsidRDefault="00DE75EB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30942136" w:history="1">
            <w:r w:rsidRPr="002A5E89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_tradnl"/>
              </w:rPr>
              <w:tab/>
            </w:r>
            <w:r w:rsidRPr="002A5E89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EE752" w14:textId="587B4472" w:rsidR="002B5C1B" w:rsidRDefault="002B5C1B">
          <w:r>
            <w:rPr>
              <w:b/>
              <w:bCs/>
            </w:rPr>
            <w:fldChar w:fldCharType="end"/>
          </w:r>
        </w:p>
      </w:sdtContent>
    </w:sdt>
    <w:p w14:paraId="2E2CF4D4" w14:textId="77777777" w:rsidR="006C1FF6" w:rsidRDefault="006C1FF6" w:rsidP="006C1FF6">
      <w:pPr>
        <w:spacing w:after="200" w:line="240" w:lineRule="auto"/>
        <w:ind w:left="709"/>
        <w:rPr>
          <w:b/>
          <w:sz w:val="26"/>
          <w:szCs w:val="26"/>
        </w:rPr>
      </w:pPr>
    </w:p>
    <w:p w14:paraId="17947C0B" w14:textId="784EEF1E" w:rsidR="006C1FF6" w:rsidRPr="006C1FF6" w:rsidRDefault="006C1FF6" w:rsidP="006C1FF6">
      <w:pPr>
        <w:tabs>
          <w:tab w:val="left" w:pos="709"/>
        </w:tabs>
        <w:rPr>
          <w:sz w:val="26"/>
          <w:szCs w:val="26"/>
        </w:rPr>
        <w:sectPr w:rsidR="006C1FF6" w:rsidRPr="006C1FF6" w:rsidSect="00493882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02" w:right="1701" w:bottom="1560" w:left="1701" w:header="709" w:footer="708" w:gutter="0"/>
          <w:pgNumType w:start="1"/>
          <w:cols w:space="708"/>
          <w:docGrid w:linePitch="360"/>
        </w:sectPr>
      </w:pPr>
    </w:p>
    <w:p w14:paraId="56340941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2" w:name="_Toc230942109"/>
      <w:r w:rsidRPr="00DE75EB">
        <w:lastRenderedPageBreak/>
        <w:t>Introducción</w:t>
      </w:r>
      <w:bookmarkEnd w:id="2"/>
      <w:r w:rsidRPr="00DE75EB">
        <w:t> </w:t>
      </w:r>
    </w:p>
    <w:p w14:paraId="2553ED3D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3" w:name="_Toc230942110"/>
      <w:r w:rsidRPr="00DE75EB">
        <w:t>Descripción del proyecto</w:t>
      </w:r>
      <w:bookmarkEnd w:id="3"/>
    </w:p>
    <w:p w14:paraId="1FC102D9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4" w:name="_Toc230942111"/>
      <w:r w:rsidRPr="00DE75EB">
        <w:t>Objetivos del proyecto</w:t>
      </w:r>
      <w:bookmarkEnd w:id="4"/>
    </w:p>
    <w:p w14:paraId="4A96EF76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5" w:name="_Toc230942112"/>
      <w:r w:rsidRPr="00DE75EB">
        <w:t>Análisis del contexto y justificación de la propuesta</w:t>
      </w:r>
      <w:bookmarkEnd w:id="5"/>
      <w:r w:rsidRPr="00DE75EB">
        <w:t> </w:t>
      </w:r>
    </w:p>
    <w:p w14:paraId="1B6D574A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6" w:name="_Toc230942113"/>
      <w:r w:rsidRPr="00DE75EB">
        <w:t>Estado del arte</w:t>
      </w:r>
      <w:bookmarkEnd w:id="6"/>
      <w:r w:rsidRPr="00DE75EB">
        <w:t> </w:t>
      </w:r>
    </w:p>
    <w:p w14:paraId="4CBA680E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7" w:name="_Toc230942114"/>
      <w:r w:rsidRPr="00DE75EB">
        <w:t>Requisitos del proyecto</w:t>
      </w:r>
      <w:bookmarkEnd w:id="7"/>
    </w:p>
    <w:p w14:paraId="2636C771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8" w:name="_Toc230942115"/>
      <w:r w:rsidRPr="00DE75EB">
        <w:t>Requisitos funcionales</w:t>
      </w:r>
      <w:bookmarkEnd w:id="8"/>
      <w:r w:rsidRPr="00DE75EB">
        <w:t> </w:t>
      </w:r>
    </w:p>
    <w:p w14:paraId="1E8DF22D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9" w:name="_Toc230942116"/>
      <w:r w:rsidRPr="00DE75EB">
        <w:t>Requisitos no funcionales</w:t>
      </w:r>
      <w:bookmarkEnd w:id="9"/>
      <w:r w:rsidRPr="00DE75EB">
        <w:t> </w:t>
      </w:r>
    </w:p>
    <w:p w14:paraId="46905DB2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10" w:name="_Toc230942117"/>
      <w:r w:rsidRPr="00DE75EB">
        <w:t>Planificación</w:t>
      </w:r>
      <w:bookmarkEnd w:id="10"/>
    </w:p>
    <w:p w14:paraId="2B675C18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1" w:name="_Toc230942118"/>
      <w:r w:rsidRPr="00DE75EB">
        <w:t>Fases del proyecto</w:t>
      </w:r>
      <w:bookmarkEnd w:id="11"/>
    </w:p>
    <w:p w14:paraId="3744C3CF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2" w:name="_Toc230942119"/>
      <w:r w:rsidRPr="00DE75EB">
        <w:t>Cronograma de trabajo</w:t>
      </w:r>
      <w:bookmarkEnd w:id="12"/>
      <w:r w:rsidRPr="00DE75EB">
        <w:t> </w:t>
      </w:r>
    </w:p>
    <w:p w14:paraId="6418B3CA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3" w:name="_Toc230942120"/>
      <w:r w:rsidRPr="00DE75EB">
        <w:t>Recursos necesarios</w:t>
      </w:r>
      <w:bookmarkEnd w:id="13"/>
      <w:r w:rsidRPr="00DE75EB">
        <w:t> </w:t>
      </w:r>
    </w:p>
    <w:p w14:paraId="22B63330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14" w:name="_Toc230942121"/>
      <w:r w:rsidRPr="00DE75EB">
        <w:t>Desarrollo del proyecto</w:t>
      </w:r>
      <w:bookmarkEnd w:id="14"/>
    </w:p>
    <w:p w14:paraId="42D67401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5" w:name="_Toc230942122"/>
      <w:r w:rsidRPr="00DE75EB">
        <w:t>Análisis y diseño</w:t>
      </w:r>
      <w:bookmarkEnd w:id="15"/>
      <w:r w:rsidRPr="00DE75EB">
        <w:t> </w:t>
      </w:r>
    </w:p>
    <w:p w14:paraId="382D33B7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6" w:name="_Toc230942123"/>
      <w:r w:rsidRPr="00DE75EB">
        <w:t>Tecnologías/Herramientas empleadas</w:t>
      </w:r>
      <w:bookmarkEnd w:id="16"/>
    </w:p>
    <w:p w14:paraId="3925B5CB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7" w:name="_Toc230942124"/>
      <w:r w:rsidRPr="00DE75EB">
        <w:t>Partes contratantes</w:t>
      </w:r>
      <w:bookmarkEnd w:id="17"/>
    </w:p>
    <w:p w14:paraId="76BBFD11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8" w:name="_Toc230942125"/>
      <w:r w:rsidRPr="00DE75EB">
        <w:t>Presupuesto.</w:t>
      </w:r>
      <w:bookmarkEnd w:id="18"/>
      <w:r w:rsidRPr="00DE75EB">
        <w:t> </w:t>
      </w:r>
    </w:p>
    <w:p w14:paraId="24E86A97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19" w:name="_Toc230942126"/>
      <w:r w:rsidRPr="00DE75EB">
        <w:t>OPCIONAL: Contrato y pliego de condiciones</w:t>
      </w:r>
      <w:bookmarkEnd w:id="19"/>
    </w:p>
    <w:p w14:paraId="034DEE9D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20" w:name="_Toc230942127"/>
      <w:r w:rsidRPr="00DE75EB">
        <w:t>OPCIONAL: Análisis de riesgos</w:t>
      </w:r>
      <w:bookmarkEnd w:id="20"/>
    </w:p>
    <w:p w14:paraId="5FC7A2A6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21" w:name="_Toc230942128"/>
      <w:r w:rsidRPr="00DE75EB">
        <w:t>Pruebas y validación</w:t>
      </w:r>
      <w:bookmarkEnd w:id="21"/>
    </w:p>
    <w:p w14:paraId="08B79B31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22" w:name="_Toc230942129"/>
      <w:r w:rsidRPr="00DE75EB">
        <w:t>Documentación técnica</w:t>
      </w:r>
      <w:bookmarkEnd w:id="22"/>
    </w:p>
    <w:p w14:paraId="06C96BF7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23" w:name="_Toc230942130"/>
      <w:r w:rsidRPr="00DE75EB">
        <w:t>Conclusiones</w:t>
      </w:r>
      <w:bookmarkEnd w:id="23"/>
    </w:p>
    <w:p w14:paraId="783F88F1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24" w:name="_Toc230942131"/>
      <w:r w:rsidRPr="00DE75EB">
        <w:t>Desviación sobre la planificación inicial</w:t>
      </w:r>
      <w:bookmarkEnd w:id="24"/>
    </w:p>
    <w:p w14:paraId="387577D1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25" w:name="_Toc230942132"/>
      <w:r w:rsidRPr="00DE75EB">
        <w:t>Resultados obtenidos y posibles mejoras futuras</w:t>
      </w:r>
      <w:bookmarkEnd w:id="25"/>
    </w:p>
    <w:p w14:paraId="0D8266EB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26" w:name="_Toc230942133"/>
      <w:r w:rsidRPr="00DE75EB">
        <w:t>Valoración personal</w:t>
      </w:r>
      <w:bookmarkEnd w:id="26"/>
    </w:p>
    <w:p w14:paraId="5EB2FE9D" w14:textId="77777777" w:rsidR="00DE75EB" w:rsidRPr="00DE75EB" w:rsidRDefault="00DE75EB" w:rsidP="00DE75EB">
      <w:pPr>
        <w:pStyle w:val="Ttulo2"/>
        <w:numPr>
          <w:ilvl w:val="1"/>
          <w:numId w:val="47"/>
        </w:numPr>
      </w:pPr>
      <w:bookmarkStart w:id="27" w:name="_Toc230942134"/>
      <w:r w:rsidRPr="00DE75EB">
        <w:t>OPCIONAL: Agradecimientos</w:t>
      </w:r>
      <w:bookmarkEnd w:id="27"/>
    </w:p>
    <w:p w14:paraId="13DEC48C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28" w:name="_Toc230942135"/>
      <w:r w:rsidRPr="00DE75EB">
        <w:t>Bibliografía</w:t>
      </w:r>
      <w:bookmarkEnd w:id="28"/>
    </w:p>
    <w:p w14:paraId="6426FDD5" w14:textId="77777777" w:rsidR="00DE75EB" w:rsidRPr="00DE75EB" w:rsidRDefault="00DE75EB" w:rsidP="00DE75EB">
      <w:pPr>
        <w:pStyle w:val="Ttulo2"/>
        <w:numPr>
          <w:ilvl w:val="0"/>
          <w:numId w:val="47"/>
        </w:numPr>
      </w:pPr>
      <w:bookmarkStart w:id="29" w:name="_Toc230942136"/>
      <w:r w:rsidRPr="00DE75EB">
        <w:t>Anexos</w:t>
      </w:r>
      <w:bookmarkEnd w:id="29"/>
    </w:p>
    <w:p w14:paraId="711A100B" w14:textId="77777777" w:rsidR="00DE75EB" w:rsidRDefault="00DE75EB" w:rsidP="00DE75EB">
      <w:pPr>
        <w:pStyle w:val="Ttulo1"/>
        <w:rPr>
          <w:sz w:val="26"/>
          <w:szCs w:val="26"/>
        </w:rPr>
      </w:pPr>
    </w:p>
    <w:p w14:paraId="1C1A1E7D" w14:textId="77777777" w:rsidR="002B5C1B" w:rsidRPr="002B5C1B" w:rsidRDefault="002B5C1B" w:rsidP="002B5C1B"/>
    <w:p w14:paraId="365A4D12" w14:textId="77777777" w:rsidR="002B5C1B" w:rsidRDefault="002B5C1B" w:rsidP="002B5C1B"/>
    <w:p w14:paraId="07126564" w14:textId="77777777" w:rsidR="002B5C1B" w:rsidRPr="002B5C1B" w:rsidRDefault="002B5C1B" w:rsidP="002B5C1B"/>
    <w:p w14:paraId="72C32E82" w14:textId="77777777" w:rsidR="1015C56F" w:rsidRDefault="1015C56F" w:rsidP="1015C56F">
      <w:pPr>
        <w:spacing w:after="200" w:line="240" w:lineRule="auto"/>
        <w:ind w:left="709"/>
        <w:rPr>
          <w:b/>
          <w:bCs/>
          <w:sz w:val="26"/>
          <w:szCs w:val="26"/>
        </w:rPr>
      </w:pPr>
    </w:p>
    <w:p w14:paraId="6E72FEEA" w14:textId="41D382EC" w:rsidR="1015C56F" w:rsidRDefault="1015C56F" w:rsidP="1015C56F"/>
    <w:p w14:paraId="2D3E6D31" w14:textId="77777777" w:rsidR="00163894" w:rsidRPr="00146D8A" w:rsidRDefault="00163894" w:rsidP="00163894">
      <w:pPr>
        <w:widowControl w:val="0"/>
        <w:spacing w:after="200" w:line="240" w:lineRule="auto"/>
        <w:rPr>
          <w:b/>
          <w:bCs/>
        </w:rPr>
      </w:pPr>
    </w:p>
    <w:sectPr w:rsidR="00163894" w:rsidRPr="00146D8A" w:rsidSect="00A3596F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843" w:right="1701" w:bottom="1560" w:left="1701" w:header="6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D7EBC5" w14:textId="77777777" w:rsidR="0042609B" w:rsidRDefault="0042609B" w:rsidP="001A2C0E">
      <w:pPr>
        <w:spacing w:after="0" w:line="240" w:lineRule="auto"/>
      </w:pPr>
      <w:r>
        <w:separator/>
      </w:r>
    </w:p>
  </w:endnote>
  <w:endnote w:type="continuationSeparator" w:id="0">
    <w:p w14:paraId="0E798649" w14:textId="77777777" w:rsidR="0042609B" w:rsidRDefault="0042609B" w:rsidP="001A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  <w:font w:name="Roboto Black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F09B74" w14:textId="77777777" w:rsidR="00D87CE1" w:rsidRDefault="00D87C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0877929"/>
      <w:docPartObj>
        <w:docPartGallery w:val="Page Numbers (Bottom of Page)"/>
        <w:docPartUnique/>
      </w:docPartObj>
    </w:sdtPr>
    <w:sdtContent>
      <w:p w14:paraId="6EB2FDA7" w14:textId="66700F03" w:rsidR="005F4F30" w:rsidRDefault="00000000">
        <w:pPr>
          <w:pStyle w:val="Piedepgina"/>
          <w:jc w:val="right"/>
        </w:pPr>
      </w:p>
    </w:sdtContent>
  </w:sdt>
  <w:p w14:paraId="6E4F45FD" w14:textId="77777777" w:rsidR="00E16130" w:rsidRDefault="00E1613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15C56F" w14:paraId="208795B9" w14:textId="77777777" w:rsidTr="1015C56F">
      <w:trPr>
        <w:trHeight w:val="300"/>
      </w:trPr>
      <w:tc>
        <w:tcPr>
          <w:tcW w:w="3005" w:type="dxa"/>
        </w:tcPr>
        <w:p w14:paraId="524AFD64" w14:textId="29F2EDB7" w:rsidR="1015C56F" w:rsidRDefault="1015C56F" w:rsidP="1015C56F">
          <w:pPr>
            <w:pStyle w:val="Encabezado"/>
            <w:ind w:left="-115"/>
            <w:jc w:val="left"/>
          </w:pPr>
        </w:p>
      </w:tc>
      <w:tc>
        <w:tcPr>
          <w:tcW w:w="3005" w:type="dxa"/>
        </w:tcPr>
        <w:p w14:paraId="21F534D9" w14:textId="16D46CA8" w:rsidR="1015C56F" w:rsidRDefault="1015C56F" w:rsidP="1015C56F">
          <w:pPr>
            <w:pStyle w:val="Encabezado"/>
            <w:jc w:val="center"/>
          </w:pPr>
        </w:p>
      </w:tc>
      <w:tc>
        <w:tcPr>
          <w:tcW w:w="3005" w:type="dxa"/>
        </w:tcPr>
        <w:p w14:paraId="3CC80990" w14:textId="524EDD19" w:rsidR="1015C56F" w:rsidRDefault="1015C56F" w:rsidP="1015C56F">
          <w:pPr>
            <w:pStyle w:val="Encabezado"/>
            <w:ind w:right="-115"/>
            <w:jc w:val="right"/>
          </w:pPr>
        </w:p>
      </w:tc>
    </w:tr>
  </w:tbl>
  <w:p w14:paraId="3651EA7B" w14:textId="6D3D3904" w:rsidR="1015C56F" w:rsidRDefault="1015C56F" w:rsidP="1015C56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954909820"/>
      <w:docPartObj>
        <w:docPartGallery w:val="Page Numbers (Bottom of Page)"/>
        <w:docPartUnique/>
      </w:docPartObj>
    </w:sdtPr>
    <w:sdtContent>
      <w:p w14:paraId="024B8C31" w14:textId="2494F6C1" w:rsidR="00C92CBA" w:rsidRDefault="00C92CB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33AC" w:rsidRPr="00D933AC">
          <w:rPr>
            <w:noProof/>
            <w:lang w:val="es-ES"/>
          </w:rPr>
          <w:t>1</w:t>
        </w:r>
        <w:r>
          <w:fldChar w:fldCharType="end"/>
        </w:r>
      </w:p>
    </w:sdtContent>
  </w:sdt>
  <w:p w14:paraId="03FCC842" w14:textId="77777777" w:rsidR="00E16130" w:rsidRDefault="00E16130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015C56F" w14:paraId="09B09CAA" w14:textId="77777777" w:rsidTr="1015C56F">
      <w:trPr>
        <w:trHeight w:val="300"/>
      </w:trPr>
      <w:tc>
        <w:tcPr>
          <w:tcW w:w="2830" w:type="dxa"/>
        </w:tcPr>
        <w:p w14:paraId="7E68CB78" w14:textId="69C4A53C" w:rsidR="1015C56F" w:rsidRDefault="1015C56F" w:rsidP="1015C56F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66B0783A" w14:textId="4324686F" w:rsidR="1015C56F" w:rsidRDefault="1015C56F" w:rsidP="1015C56F">
          <w:pPr>
            <w:pStyle w:val="Encabezado"/>
            <w:jc w:val="center"/>
          </w:pPr>
        </w:p>
      </w:tc>
      <w:tc>
        <w:tcPr>
          <w:tcW w:w="2830" w:type="dxa"/>
        </w:tcPr>
        <w:p w14:paraId="5B9E71CF" w14:textId="45E61FC3" w:rsidR="1015C56F" w:rsidRDefault="1015C56F" w:rsidP="1015C56F">
          <w:pPr>
            <w:pStyle w:val="Encabezado"/>
            <w:ind w:right="-115"/>
            <w:jc w:val="right"/>
          </w:pPr>
        </w:p>
      </w:tc>
    </w:tr>
  </w:tbl>
  <w:p w14:paraId="63D89E63" w14:textId="2B4C1EBE" w:rsidR="1015C56F" w:rsidRDefault="1015C56F" w:rsidP="1015C56F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864476284"/>
      <w:docPartObj>
        <w:docPartGallery w:val="Page Numbers (Bottom of Page)"/>
        <w:docPartUnique/>
      </w:docPartObj>
    </w:sdtPr>
    <w:sdtContent>
      <w:p w14:paraId="7E2BD159" w14:textId="3CE528C3" w:rsidR="0064285E" w:rsidRDefault="006428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33AC" w:rsidRPr="00D933AC">
          <w:rPr>
            <w:noProof/>
            <w:lang w:val="es-ES"/>
          </w:rPr>
          <w:t>3</w:t>
        </w:r>
        <w:r>
          <w:fldChar w:fldCharType="end"/>
        </w:r>
      </w:p>
    </w:sdtContent>
  </w:sdt>
  <w:p w14:paraId="720B4987" w14:textId="77777777" w:rsidR="0064285E" w:rsidRDefault="0064285E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015C56F" w14:paraId="1A0B5151" w14:textId="77777777" w:rsidTr="1015C56F">
      <w:trPr>
        <w:trHeight w:val="300"/>
      </w:trPr>
      <w:tc>
        <w:tcPr>
          <w:tcW w:w="2830" w:type="dxa"/>
        </w:tcPr>
        <w:p w14:paraId="0ECC4EBA" w14:textId="5BE38C9E" w:rsidR="1015C56F" w:rsidRDefault="1015C56F" w:rsidP="1015C56F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3F2BBBB4" w14:textId="35618F69" w:rsidR="1015C56F" w:rsidRDefault="1015C56F" w:rsidP="1015C56F">
          <w:pPr>
            <w:pStyle w:val="Encabezado"/>
            <w:jc w:val="center"/>
          </w:pPr>
        </w:p>
      </w:tc>
      <w:tc>
        <w:tcPr>
          <w:tcW w:w="2830" w:type="dxa"/>
        </w:tcPr>
        <w:p w14:paraId="5049BA05" w14:textId="0492C268" w:rsidR="1015C56F" w:rsidRDefault="1015C56F" w:rsidP="1015C56F">
          <w:pPr>
            <w:pStyle w:val="Encabezado"/>
            <w:ind w:right="-115"/>
            <w:jc w:val="right"/>
          </w:pPr>
        </w:p>
      </w:tc>
    </w:tr>
  </w:tbl>
  <w:p w14:paraId="47C8F522" w14:textId="6D9D79F3" w:rsidR="1015C56F" w:rsidRDefault="1015C56F" w:rsidP="1015C5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9636D5" w14:textId="77777777" w:rsidR="0042609B" w:rsidRDefault="0042609B" w:rsidP="001A2C0E">
      <w:pPr>
        <w:spacing w:after="0" w:line="240" w:lineRule="auto"/>
      </w:pPr>
      <w:r>
        <w:separator/>
      </w:r>
    </w:p>
  </w:footnote>
  <w:footnote w:type="continuationSeparator" w:id="0">
    <w:p w14:paraId="15F18427" w14:textId="77777777" w:rsidR="0042609B" w:rsidRDefault="0042609B" w:rsidP="001A2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66B51B" w14:textId="77777777" w:rsidR="00D87CE1" w:rsidRDefault="00D87C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CEAE71" w14:paraId="621D48A1" w14:textId="77777777" w:rsidTr="1015C56F">
      <w:trPr>
        <w:trHeight w:val="300"/>
      </w:trPr>
      <w:tc>
        <w:tcPr>
          <w:tcW w:w="3005" w:type="dxa"/>
        </w:tcPr>
        <w:p w14:paraId="502BF79F" w14:textId="5B64EAD2" w:rsidR="54CEAE71" w:rsidRDefault="54CEAE71" w:rsidP="54CEAE71">
          <w:pPr>
            <w:pStyle w:val="Encabezado"/>
            <w:ind w:left="-115"/>
            <w:jc w:val="left"/>
          </w:pPr>
        </w:p>
      </w:tc>
      <w:tc>
        <w:tcPr>
          <w:tcW w:w="3005" w:type="dxa"/>
        </w:tcPr>
        <w:p w14:paraId="5B916B0E" w14:textId="4AAF442D" w:rsidR="54CEAE71" w:rsidRDefault="54CEAE71" w:rsidP="54CEAE71">
          <w:pPr>
            <w:pStyle w:val="Encabezado"/>
            <w:jc w:val="center"/>
          </w:pPr>
        </w:p>
      </w:tc>
      <w:tc>
        <w:tcPr>
          <w:tcW w:w="3005" w:type="dxa"/>
        </w:tcPr>
        <w:p w14:paraId="534F3623" w14:textId="4C59FF7C" w:rsidR="54CEAE71" w:rsidRDefault="1015C56F" w:rsidP="54CEAE71">
          <w:pPr>
            <w:pStyle w:val="Encabezado"/>
            <w:ind w:right="-115"/>
            <w:jc w:val="right"/>
          </w:pPr>
          <w:r>
            <w:rPr>
              <w:noProof/>
              <w:lang w:val="es-ES" w:eastAsia="es-ES"/>
            </w:rPr>
            <w:drawing>
              <wp:inline distT="0" distB="0" distL="0" distR="0" wp14:anchorId="68942CB4" wp14:editId="06B5639D">
                <wp:extent cx="1400175" cy="609600"/>
                <wp:effectExtent l="0" t="0" r="0" b="0"/>
                <wp:docPr id="140081612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19767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8F1007" w14:textId="3D34DADC" w:rsidR="54CEAE71" w:rsidRDefault="54CEAE71" w:rsidP="54CEAE7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15C56F" w14:paraId="4716F5F2" w14:textId="77777777" w:rsidTr="1015C56F">
      <w:trPr>
        <w:trHeight w:val="300"/>
      </w:trPr>
      <w:tc>
        <w:tcPr>
          <w:tcW w:w="3005" w:type="dxa"/>
        </w:tcPr>
        <w:p w14:paraId="10B4A9A3" w14:textId="7C463B57" w:rsidR="1015C56F" w:rsidRDefault="1015C56F" w:rsidP="1015C56F">
          <w:pPr>
            <w:pStyle w:val="Encabezado"/>
            <w:ind w:left="-115"/>
            <w:jc w:val="left"/>
          </w:pPr>
        </w:p>
      </w:tc>
      <w:tc>
        <w:tcPr>
          <w:tcW w:w="3005" w:type="dxa"/>
        </w:tcPr>
        <w:p w14:paraId="04CCACCB" w14:textId="2C438C6B" w:rsidR="1015C56F" w:rsidRDefault="1015C56F" w:rsidP="1015C56F">
          <w:pPr>
            <w:pStyle w:val="Encabezado"/>
            <w:jc w:val="center"/>
          </w:pPr>
        </w:p>
      </w:tc>
      <w:tc>
        <w:tcPr>
          <w:tcW w:w="3005" w:type="dxa"/>
        </w:tcPr>
        <w:p w14:paraId="53E34692" w14:textId="092487DC" w:rsidR="1015C56F" w:rsidRDefault="1015C56F" w:rsidP="1015C56F">
          <w:pPr>
            <w:pStyle w:val="Encabezado"/>
            <w:ind w:right="-115"/>
            <w:jc w:val="right"/>
          </w:pPr>
        </w:p>
      </w:tc>
    </w:tr>
  </w:tbl>
  <w:p w14:paraId="4F58324D" w14:textId="3FFB7B20" w:rsidR="1015C56F" w:rsidRDefault="1015C56F" w:rsidP="1015C56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47B70A" w14:textId="11886D63" w:rsidR="004056AC" w:rsidRDefault="1015C56F" w:rsidP="1015C56F">
    <w:pPr>
      <w:pStyle w:val="Encabezado"/>
      <w:jc w:val="right"/>
    </w:pPr>
    <w:r>
      <w:rPr>
        <w:noProof/>
        <w:lang w:val="es-ES" w:eastAsia="es-ES"/>
      </w:rPr>
      <w:drawing>
        <wp:inline distT="0" distB="0" distL="0" distR="0" wp14:anchorId="3B52F1F9" wp14:editId="70002AFE">
          <wp:extent cx="1400175" cy="609600"/>
          <wp:effectExtent l="0" t="0" r="0" b="0"/>
          <wp:docPr id="202347310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1521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1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43ACE2" w14:textId="794DE837" w:rsidR="003E42A7" w:rsidRDefault="003E42A7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985"/>
    </w:tblGrid>
    <w:tr w:rsidR="1015C56F" w14:paraId="1B28B055" w14:textId="77777777" w:rsidTr="1015C56F">
      <w:trPr>
        <w:trHeight w:val="990"/>
      </w:trPr>
      <w:tc>
        <w:tcPr>
          <w:tcW w:w="2830" w:type="dxa"/>
        </w:tcPr>
        <w:p w14:paraId="34E150E7" w14:textId="3F2CF922" w:rsidR="1015C56F" w:rsidRDefault="1015C56F" w:rsidP="1015C56F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4F05C87A" w14:textId="5FC61AB8" w:rsidR="1015C56F" w:rsidRDefault="1015C56F" w:rsidP="1015C56F">
          <w:pPr>
            <w:pStyle w:val="Encabezado"/>
            <w:jc w:val="center"/>
          </w:pPr>
        </w:p>
      </w:tc>
      <w:tc>
        <w:tcPr>
          <w:tcW w:w="2985" w:type="dxa"/>
        </w:tcPr>
        <w:p w14:paraId="5A1057B5" w14:textId="2698467C" w:rsidR="1015C56F" w:rsidRDefault="1015C56F" w:rsidP="1015C56F">
          <w:pPr>
            <w:spacing w:after="200" w:line="240" w:lineRule="auto"/>
          </w:pPr>
        </w:p>
      </w:tc>
    </w:tr>
  </w:tbl>
  <w:p w14:paraId="3CC406C2" w14:textId="16F4BC1F" w:rsidR="1015C56F" w:rsidRDefault="1015C56F" w:rsidP="1015C56F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BF32F" w14:textId="655939DF" w:rsidR="1015C56F" w:rsidRDefault="1015C56F" w:rsidP="00493882">
    <w:pPr>
      <w:pStyle w:val="Encabezado"/>
      <w:ind w:firstLine="3540"/>
      <w:jc w:val="right"/>
    </w:pPr>
    <w:r>
      <w:rPr>
        <w:noProof/>
        <w:lang w:val="es-ES" w:eastAsia="es-ES"/>
      </w:rPr>
      <w:drawing>
        <wp:inline distT="0" distB="0" distL="0" distR="0" wp14:anchorId="63F4E166" wp14:editId="00DB813E">
          <wp:extent cx="1400175" cy="609600"/>
          <wp:effectExtent l="0" t="0" r="0" b="0"/>
          <wp:docPr id="12873097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7309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1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216F0" w14:textId="77777777" w:rsidR="0064285E" w:rsidRDefault="0064285E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015C56F" w14:paraId="5E310D3B" w14:textId="77777777" w:rsidTr="1015C56F">
      <w:trPr>
        <w:trHeight w:val="300"/>
      </w:trPr>
      <w:tc>
        <w:tcPr>
          <w:tcW w:w="2830" w:type="dxa"/>
        </w:tcPr>
        <w:p w14:paraId="7AD35998" w14:textId="04C3C341" w:rsidR="1015C56F" w:rsidRDefault="1015C56F" w:rsidP="1015C56F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43238194" w14:textId="6B145D4C" w:rsidR="1015C56F" w:rsidRDefault="1015C56F" w:rsidP="1015C56F">
          <w:pPr>
            <w:pStyle w:val="Encabezado"/>
            <w:jc w:val="center"/>
          </w:pPr>
        </w:p>
      </w:tc>
      <w:tc>
        <w:tcPr>
          <w:tcW w:w="2830" w:type="dxa"/>
        </w:tcPr>
        <w:p w14:paraId="18CA828D" w14:textId="5EB4DEE7" w:rsidR="1015C56F" w:rsidRDefault="1015C56F" w:rsidP="1015C56F">
          <w:pPr>
            <w:pStyle w:val="Encabezado"/>
            <w:ind w:right="-115"/>
            <w:jc w:val="right"/>
          </w:pPr>
        </w:p>
      </w:tc>
    </w:tr>
  </w:tbl>
  <w:p w14:paraId="7F3E4BEB" w14:textId="459B07DD" w:rsidR="1015C56F" w:rsidRDefault="1015C56F" w:rsidP="1015C5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6519E"/>
    <w:multiLevelType w:val="multilevel"/>
    <w:tmpl w:val="1EA8799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941"/>
    <w:multiLevelType w:val="multilevel"/>
    <w:tmpl w:val="519077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301A1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DC38D7"/>
    <w:multiLevelType w:val="multilevel"/>
    <w:tmpl w:val="B9743E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E59FA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E5B4A"/>
    <w:multiLevelType w:val="multilevel"/>
    <w:tmpl w:val="D5BAE5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4409D"/>
    <w:multiLevelType w:val="hybridMultilevel"/>
    <w:tmpl w:val="04905F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90394"/>
    <w:multiLevelType w:val="hybridMultilevel"/>
    <w:tmpl w:val="D848CF3C"/>
    <w:lvl w:ilvl="0" w:tplc="54A00F90">
      <w:start w:val="1"/>
      <w:numFmt w:val="bullet"/>
      <w:lvlText w:val=""/>
      <w:lvlJc w:val="left"/>
      <w:pPr>
        <w:ind w:left="1746" w:hanging="360"/>
      </w:pPr>
      <w:rPr>
        <w:rFonts w:ascii="Wingdings" w:hAnsi="Wingdings" w:hint="default"/>
        <w:sz w:val="36"/>
      </w:rPr>
    </w:lvl>
    <w:lvl w:ilvl="1" w:tplc="0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17D62DAD"/>
    <w:multiLevelType w:val="hybridMultilevel"/>
    <w:tmpl w:val="07326D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E486E"/>
    <w:multiLevelType w:val="hybridMultilevel"/>
    <w:tmpl w:val="C68A2F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07BD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11574"/>
    <w:multiLevelType w:val="hybridMultilevel"/>
    <w:tmpl w:val="887C948E"/>
    <w:lvl w:ilvl="0" w:tplc="71BA74F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76E196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42EAF24">
      <w:start w:val="1"/>
      <w:numFmt w:val="lowerLetter"/>
      <w:lvlRestart w:val="0"/>
      <w:lvlText w:val="%3)"/>
      <w:lvlJc w:val="left"/>
      <w:pPr>
        <w:ind w:left="6521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A0E4EDC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564A2E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86AC6DE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98EA902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7AFB3C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27EB3EE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AA3F30"/>
    <w:multiLevelType w:val="multilevel"/>
    <w:tmpl w:val="1EA8799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66FC1"/>
    <w:multiLevelType w:val="hybridMultilevel"/>
    <w:tmpl w:val="FDCAF172"/>
    <w:lvl w:ilvl="0" w:tplc="6AE6645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028CCFE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4D6EC38">
      <w:start w:val="1"/>
      <w:numFmt w:val="lowerLetter"/>
      <w:lvlRestart w:val="0"/>
      <w:lvlText w:val="%3)"/>
      <w:lvlJc w:val="left"/>
      <w:pPr>
        <w:ind w:left="1206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5CFEC8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4AE8D96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E5A369A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E8E21B0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F2CE044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F12FFC6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A012EB7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C4CF4"/>
    <w:multiLevelType w:val="hybridMultilevel"/>
    <w:tmpl w:val="9DA41D00"/>
    <w:lvl w:ilvl="0" w:tplc="279AB14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A2045"/>
    <w:multiLevelType w:val="multilevel"/>
    <w:tmpl w:val="41C0F8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85405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90629A"/>
    <w:multiLevelType w:val="multilevel"/>
    <w:tmpl w:val="EF0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D24E6"/>
    <w:multiLevelType w:val="hybridMultilevel"/>
    <w:tmpl w:val="9BB03E8C"/>
    <w:lvl w:ilvl="0" w:tplc="150A881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2865D32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5222904">
      <w:start w:val="1"/>
      <w:numFmt w:val="lowerLetter"/>
      <w:lvlRestart w:val="0"/>
      <w:lvlText w:val="%3)"/>
      <w:lvlJc w:val="left"/>
      <w:pPr>
        <w:ind w:left="1206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358C948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73A6298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8984CC2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0F47904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F69ED0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3B69D5E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A3C5786"/>
    <w:multiLevelType w:val="multilevel"/>
    <w:tmpl w:val="DA9636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41E41"/>
    <w:multiLevelType w:val="hybridMultilevel"/>
    <w:tmpl w:val="9D3818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23482"/>
    <w:multiLevelType w:val="hybridMultilevel"/>
    <w:tmpl w:val="2954E8F2"/>
    <w:lvl w:ilvl="0" w:tplc="54A00F9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75E90"/>
    <w:multiLevelType w:val="multilevel"/>
    <w:tmpl w:val="E96E9E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1F0793"/>
    <w:multiLevelType w:val="hybridMultilevel"/>
    <w:tmpl w:val="6DFE0908"/>
    <w:lvl w:ilvl="0" w:tplc="BCE66E5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B86750E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7A50A2">
      <w:start w:val="1"/>
      <w:numFmt w:val="lowerLetter"/>
      <w:lvlRestart w:val="0"/>
      <w:lvlText w:val="%3)"/>
      <w:lvlJc w:val="left"/>
      <w:pPr>
        <w:ind w:left="1206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97C5D1C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596B266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B2BBD6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18FA46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E20DC98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6C8618E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A265340"/>
    <w:multiLevelType w:val="hybridMultilevel"/>
    <w:tmpl w:val="6A3841F8"/>
    <w:lvl w:ilvl="0" w:tplc="5330B0D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9F0BB1E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40A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3" w:tplc="B1CC6BCE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57C004E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4209F6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ADEFE42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CA4E73A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5C5AE6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BEF51F6"/>
    <w:multiLevelType w:val="multilevel"/>
    <w:tmpl w:val="271E2B02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F6F0D2E"/>
    <w:multiLevelType w:val="hybridMultilevel"/>
    <w:tmpl w:val="5568E1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83133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D0B89"/>
    <w:multiLevelType w:val="hybridMultilevel"/>
    <w:tmpl w:val="4B1E15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549C0"/>
    <w:multiLevelType w:val="multilevel"/>
    <w:tmpl w:val="3CE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33CD0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32" w15:restartNumberingAfterBreak="0">
    <w:nsid w:val="5ECC7568"/>
    <w:multiLevelType w:val="multilevel"/>
    <w:tmpl w:val="C4E667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AC17E3"/>
    <w:multiLevelType w:val="multilevel"/>
    <w:tmpl w:val="27D6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56130D"/>
    <w:multiLevelType w:val="multilevel"/>
    <w:tmpl w:val="BB7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42705B"/>
    <w:multiLevelType w:val="multilevel"/>
    <w:tmpl w:val="51F0FC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C84DEC"/>
    <w:multiLevelType w:val="hybridMultilevel"/>
    <w:tmpl w:val="1DB88D1E"/>
    <w:lvl w:ilvl="0" w:tplc="405C6B5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FA8BB44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D200B8">
      <w:start w:val="1"/>
      <w:numFmt w:val="lowerLetter"/>
      <w:lvlRestart w:val="0"/>
      <w:lvlText w:val="%3)"/>
      <w:lvlJc w:val="left"/>
      <w:pPr>
        <w:ind w:left="1206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31CFBCE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91A5738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908E5C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36EFAB4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048F14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9EEE59C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73121AE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CF5A70"/>
    <w:multiLevelType w:val="multilevel"/>
    <w:tmpl w:val="89A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84705"/>
    <w:multiLevelType w:val="multilevel"/>
    <w:tmpl w:val="A82E969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0" w15:restartNumberingAfterBreak="0">
    <w:nsid w:val="72CF5022"/>
    <w:multiLevelType w:val="hybridMultilevel"/>
    <w:tmpl w:val="2D3CCD3C"/>
    <w:lvl w:ilvl="0" w:tplc="FFFFFFFF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51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23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395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467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39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5A87C2F"/>
    <w:multiLevelType w:val="multilevel"/>
    <w:tmpl w:val="EE6A0450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7AD8039B"/>
    <w:multiLevelType w:val="multilevel"/>
    <w:tmpl w:val="C010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61513"/>
    <w:multiLevelType w:val="multilevel"/>
    <w:tmpl w:val="5AA4A9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55179">
    <w:abstractNumId w:val="21"/>
  </w:num>
  <w:num w:numId="2" w16cid:durableId="940407548">
    <w:abstractNumId w:val="15"/>
  </w:num>
  <w:num w:numId="3" w16cid:durableId="231166093">
    <w:abstractNumId w:val="22"/>
  </w:num>
  <w:num w:numId="4" w16cid:durableId="362286921">
    <w:abstractNumId w:val="7"/>
  </w:num>
  <w:num w:numId="5" w16cid:durableId="1265915915">
    <w:abstractNumId w:val="18"/>
  </w:num>
  <w:num w:numId="6" w16cid:durableId="1522472600">
    <w:abstractNumId w:val="38"/>
  </w:num>
  <w:num w:numId="7" w16cid:durableId="482088741">
    <w:abstractNumId w:val="0"/>
  </w:num>
  <w:num w:numId="8" w16cid:durableId="428619983">
    <w:abstractNumId w:val="12"/>
  </w:num>
  <w:num w:numId="9" w16cid:durableId="1926650820">
    <w:abstractNumId w:val="31"/>
  </w:num>
  <w:num w:numId="10" w16cid:durableId="1054113340">
    <w:abstractNumId w:val="34"/>
  </w:num>
  <w:num w:numId="11" w16cid:durableId="1437604847">
    <w:abstractNumId w:val="33"/>
  </w:num>
  <w:num w:numId="12" w16cid:durableId="1944413101">
    <w:abstractNumId w:val="23"/>
  </w:num>
  <w:num w:numId="13" w16cid:durableId="1531264567">
    <w:abstractNumId w:val="43"/>
  </w:num>
  <w:num w:numId="14" w16cid:durableId="642781809">
    <w:abstractNumId w:val="39"/>
  </w:num>
  <w:num w:numId="15" w16cid:durableId="11614565">
    <w:abstractNumId w:val="5"/>
  </w:num>
  <w:num w:numId="16" w16cid:durableId="116529704">
    <w:abstractNumId w:val="32"/>
  </w:num>
  <w:num w:numId="17" w16cid:durableId="1589776589">
    <w:abstractNumId w:val="1"/>
  </w:num>
  <w:num w:numId="18" w16cid:durableId="1306859828">
    <w:abstractNumId w:val="42"/>
  </w:num>
  <w:num w:numId="19" w16cid:durableId="1769884551">
    <w:abstractNumId w:val="37"/>
  </w:num>
  <w:num w:numId="20" w16cid:durableId="1076051497">
    <w:abstractNumId w:val="35"/>
  </w:num>
  <w:num w:numId="21" w16cid:durableId="1736196796">
    <w:abstractNumId w:val="3"/>
  </w:num>
  <w:num w:numId="22" w16cid:durableId="1565022284">
    <w:abstractNumId w:val="16"/>
  </w:num>
  <w:num w:numId="23" w16cid:durableId="974064062">
    <w:abstractNumId w:val="20"/>
  </w:num>
  <w:num w:numId="24" w16cid:durableId="1260991816">
    <w:abstractNumId w:val="17"/>
  </w:num>
  <w:num w:numId="25" w16cid:durableId="902528206">
    <w:abstractNumId w:val="4"/>
  </w:num>
  <w:num w:numId="26" w16cid:durableId="2068609177">
    <w:abstractNumId w:val="10"/>
  </w:num>
  <w:num w:numId="27" w16cid:durableId="2006744641">
    <w:abstractNumId w:val="14"/>
  </w:num>
  <w:num w:numId="28" w16cid:durableId="1415736646">
    <w:abstractNumId w:val="28"/>
  </w:num>
  <w:num w:numId="29" w16cid:durableId="925043611">
    <w:abstractNumId w:val="41"/>
  </w:num>
  <w:num w:numId="30" w16cid:durableId="361056960">
    <w:abstractNumId w:val="26"/>
  </w:num>
  <w:num w:numId="31" w16cid:durableId="1787504679">
    <w:abstractNumId w:val="13"/>
  </w:num>
  <w:num w:numId="32" w16cid:durableId="1548491658">
    <w:abstractNumId w:val="24"/>
  </w:num>
  <w:num w:numId="33" w16cid:durableId="1384675658">
    <w:abstractNumId w:val="25"/>
  </w:num>
  <w:num w:numId="34" w16cid:durableId="822283623">
    <w:abstractNumId w:val="11"/>
  </w:num>
  <w:num w:numId="35" w16cid:durableId="1442995160">
    <w:abstractNumId w:val="19"/>
  </w:num>
  <w:num w:numId="36" w16cid:durableId="736631695">
    <w:abstractNumId w:val="36"/>
  </w:num>
  <w:num w:numId="37" w16cid:durableId="1315625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20849802">
    <w:abstractNumId w:val="8"/>
  </w:num>
  <w:num w:numId="39" w16cid:durableId="767241350">
    <w:abstractNumId w:val="31"/>
  </w:num>
  <w:num w:numId="40" w16cid:durableId="777914887">
    <w:abstractNumId w:val="31"/>
  </w:num>
  <w:num w:numId="41" w16cid:durableId="885216172">
    <w:abstractNumId w:val="9"/>
  </w:num>
  <w:num w:numId="42" w16cid:durableId="1845508786">
    <w:abstractNumId w:val="6"/>
  </w:num>
  <w:num w:numId="43" w16cid:durableId="1370758414">
    <w:abstractNumId w:val="40"/>
  </w:num>
  <w:num w:numId="44" w16cid:durableId="1111128884">
    <w:abstractNumId w:val="29"/>
  </w:num>
  <w:num w:numId="45" w16cid:durableId="797259963">
    <w:abstractNumId w:val="27"/>
  </w:num>
  <w:num w:numId="46" w16cid:durableId="1213225372">
    <w:abstractNumId w:val="30"/>
  </w:num>
  <w:num w:numId="47" w16cid:durableId="31001661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77E"/>
    <w:rsid w:val="0000669F"/>
    <w:rsid w:val="0000722F"/>
    <w:rsid w:val="0000783A"/>
    <w:rsid w:val="0000787F"/>
    <w:rsid w:val="00022D91"/>
    <w:rsid w:val="00051DB9"/>
    <w:rsid w:val="00053F05"/>
    <w:rsid w:val="000707A7"/>
    <w:rsid w:val="000748CD"/>
    <w:rsid w:val="000A24FE"/>
    <w:rsid w:val="000B290A"/>
    <w:rsid w:val="000D4189"/>
    <w:rsid w:val="000E03BB"/>
    <w:rsid w:val="00103CCB"/>
    <w:rsid w:val="00146D8A"/>
    <w:rsid w:val="00147461"/>
    <w:rsid w:val="00163894"/>
    <w:rsid w:val="001648B4"/>
    <w:rsid w:val="00172F7A"/>
    <w:rsid w:val="001771B4"/>
    <w:rsid w:val="001952D1"/>
    <w:rsid w:val="00195CC6"/>
    <w:rsid w:val="001A2C0E"/>
    <w:rsid w:val="001A3079"/>
    <w:rsid w:val="001B02BF"/>
    <w:rsid w:val="001C29C2"/>
    <w:rsid w:val="001E5445"/>
    <w:rsid w:val="001E551A"/>
    <w:rsid w:val="001F5293"/>
    <w:rsid w:val="002138E8"/>
    <w:rsid w:val="00213F20"/>
    <w:rsid w:val="00233467"/>
    <w:rsid w:val="0025164C"/>
    <w:rsid w:val="002629BB"/>
    <w:rsid w:val="00267D16"/>
    <w:rsid w:val="00270912"/>
    <w:rsid w:val="00285180"/>
    <w:rsid w:val="00297339"/>
    <w:rsid w:val="002A25E8"/>
    <w:rsid w:val="002B5C1B"/>
    <w:rsid w:val="002C0978"/>
    <w:rsid w:val="002C2C90"/>
    <w:rsid w:val="002C3749"/>
    <w:rsid w:val="002C5846"/>
    <w:rsid w:val="002D1E9D"/>
    <w:rsid w:val="002E0B8D"/>
    <w:rsid w:val="002E0E55"/>
    <w:rsid w:val="002F2E9F"/>
    <w:rsid w:val="00307A07"/>
    <w:rsid w:val="00343D72"/>
    <w:rsid w:val="003555B9"/>
    <w:rsid w:val="003849F5"/>
    <w:rsid w:val="00386D8F"/>
    <w:rsid w:val="00394558"/>
    <w:rsid w:val="003A096C"/>
    <w:rsid w:val="003C3019"/>
    <w:rsid w:val="003C63E7"/>
    <w:rsid w:val="003E42A7"/>
    <w:rsid w:val="003E688F"/>
    <w:rsid w:val="003F3B20"/>
    <w:rsid w:val="003F5BF1"/>
    <w:rsid w:val="003F7558"/>
    <w:rsid w:val="004056AC"/>
    <w:rsid w:val="00416ABE"/>
    <w:rsid w:val="0042609B"/>
    <w:rsid w:val="00443B35"/>
    <w:rsid w:val="00451363"/>
    <w:rsid w:val="00453D0C"/>
    <w:rsid w:val="00477BC0"/>
    <w:rsid w:val="00493882"/>
    <w:rsid w:val="004A5F50"/>
    <w:rsid w:val="004C26A3"/>
    <w:rsid w:val="00500F09"/>
    <w:rsid w:val="0052637F"/>
    <w:rsid w:val="00535711"/>
    <w:rsid w:val="0054011B"/>
    <w:rsid w:val="00550A2C"/>
    <w:rsid w:val="00574B82"/>
    <w:rsid w:val="00594A3E"/>
    <w:rsid w:val="005A4C3E"/>
    <w:rsid w:val="005B7775"/>
    <w:rsid w:val="005F4F30"/>
    <w:rsid w:val="006068FC"/>
    <w:rsid w:val="00617949"/>
    <w:rsid w:val="006210C3"/>
    <w:rsid w:val="006222A6"/>
    <w:rsid w:val="006419D2"/>
    <w:rsid w:val="0064285E"/>
    <w:rsid w:val="0066624E"/>
    <w:rsid w:val="00670E93"/>
    <w:rsid w:val="00680A87"/>
    <w:rsid w:val="006903C1"/>
    <w:rsid w:val="00692CC1"/>
    <w:rsid w:val="006A3A95"/>
    <w:rsid w:val="006B1C6B"/>
    <w:rsid w:val="006C1FF6"/>
    <w:rsid w:val="006E0D88"/>
    <w:rsid w:val="006E438D"/>
    <w:rsid w:val="00702F5F"/>
    <w:rsid w:val="007156DB"/>
    <w:rsid w:val="00740D31"/>
    <w:rsid w:val="00742DC6"/>
    <w:rsid w:val="0074594E"/>
    <w:rsid w:val="00770F2F"/>
    <w:rsid w:val="007819F8"/>
    <w:rsid w:val="00795E47"/>
    <w:rsid w:val="007A39D6"/>
    <w:rsid w:val="007A7837"/>
    <w:rsid w:val="007B283B"/>
    <w:rsid w:val="007C6ADB"/>
    <w:rsid w:val="007D0C06"/>
    <w:rsid w:val="007D2A6E"/>
    <w:rsid w:val="007D44F6"/>
    <w:rsid w:val="007F4FE6"/>
    <w:rsid w:val="00805D5A"/>
    <w:rsid w:val="00806D9E"/>
    <w:rsid w:val="00825419"/>
    <w:rsid w:val="00825F41"/>
    <w:rsid w:val="008540AE"/>
    <w:rsid w:val="00856A03"/>
    <w:rsid w:val="00874AF2"/>
    <w:rsid w:val="0088220E"/>
    <w:rsid w:val="00897D0A"/>
    <w:rsid w:val="008A1B09"/>
    <w:rsid w:val="008B79C1"/>
    <w:rsid w:val="008D2AEF"/>
    <w:rsid w:val="008F3571"/>
    <w:rsid w:val="00956831"/>
    <w:rsid w:val="0095699E"/>
    <w:rsid w:val="0095795D"/>
    <w:rsid w:val="00960064"/>
    <w:rsid w:val="00971477"/>
    <w:rsid w:val="009737DB"/>
    <w:rsid w:val="0098588C"/>
    <w:rsid w:val="00987664"/>
    <w:rsid w:val="009923A0"/>
    <w:rsid w:val="009B130A"/>
    <w:rsid w:val="009D16B5"/>
    <w:rsid w:val="009E59A2"/>
    <w:rsid w:val="009E6D71"/>
    <w:rsid w:val="009F00A1"/>
    <w:rsid w:val="00A0207D"/>
    <w:rsid w:val="00A2336B"/>
    <w:rsid w:val="00A32A40"/>
    <w:rsid w:val="00A3596F"/>
    <w:rsid w:val="00A552BC"/>
    <w:rsid w:val="00A563E0"/>
    <w:rsid w:val="00A64B19"/>
    <w:rsid w:val="00A661C1"/>
    <w:rsid w:val="00A729C2"/>
    <w:rsid w:val="00A75192"/>
    <w:rsid w:val="00A83071"/>
    <w:rsid w:val="00A83C22"/>
    <w:rsid w:val="00A8744D"/>
    <w:rsid w:val="00A962C5"/>
    <w:rsid w:val="00AB329B"/>
    <w:rsid w:val="00AB6E9F"/>
    <w:rsid w:val="00AC354D"/>
    <w:rsid w:val="00AF7A5A"/>
    <w:rsid w:val="00B04FC3"/>
    <w:rsid w:val="00B53567"/>
    <w:rsid w:val="00B655B8"/>
    <w:rsid w:val="00B67D39"/>
    <w:rsid w:val="00B774ED"/>
    <w:rsid w:val="00B8137D"/>
    <w:rsid w:val="00B95FF0"/>
    <w:rsid w:val="00BA2460"/>
    <w:rsid w:val="00BD66EF"/>
    <w:rsid w:val="00BF1206"/>
    <w:rsid w:val="00C26E86"/>
    <w:rsid w:val="00C47681"/>
    <w:rsid w:val="00C51CB0"/>
    <w:rsid w:val="00C62496"/>
    <w:rsid w:val="00C67A22"/>
    <w:rsid w:val="00C80519"/>
    <w:rsid w:val="00C81738"/>
    <w:rsid w:val="00C92CBA"/>
    <w:rsid w:val="00CE0627"/>
    <w:rsid w:val="00CE41AD"/>
    <w:rsid w:val="00D12541"/>
    <w:rsid w:val="00D13737"/>
    <w:rsid w:val="00D26814"/>
    <w:rsid w:val="00D6277E"/>
    <w:rsid w:val="00D67E45"/>
    <w:rsid w:val="00D84501"/>
    <w:rsid w:val="00D87CE1"/>
    <w:rsid w:val="00D92304"/>
    <w:rsid w:val="00D933AC"/>
    <w:rsid w:val="00D93A52"/>
    <w:rsid w:val="00DE5C4B"/>
    <w:rsid w:val="00DE75EB"/>
    <w:rsid w:val="00E03099"/>
    <w:rsid w:val="00E07635"/>
    <w:rsid w:val="00E16130"/>
    <w:rsid w:val="00E2108C"/>
    <w:rsid w:val="00E4413A"/>
    <w:rsid w:val="00E442FA"/>
    <w:rsid w:val="00E87800"/>
    <w:rsid w:val="00E90ABD"/>
    <w:rsid w:val="00E95724"/>
    <w:rsid w:val="00F07A07"/>
    <w:rsid w:val="00F136B1"/>
    <w:rsid w:val="00F17179"/>
    <w:rsid w:val="00F46573"/>
    <w:rsid w:val="00F46F03"/>
    <w:rsid w:val="00F52823"/>
    <w:rsid w:val="00F97CA9"/>
    <w:rsid w:val="00FB73D2"/>
    <w:rsid w:val="00FC4681"/>
    <w:rsid w:val="00FC5D4A"/>
    <w:rsid w:val="00FC7DEC"/>
    <w:rsid w:val="00FD786C"/>
    <w:rsid w:val="00FE5CAD"/>
    <w:rsid w:val="00FF17BB"/>
    <w:rsid w:val="00FF3532"/>
    <w:rsid w:val="00FF3821"/>
    <w:rsid w:val="00FF3885"/>
    <w:rsid w:val="03328154"/>
    <w:rsid w:val="046A3FB8"/>
    <w:rsid w:val="1015C56F"/>
    <w:rsid w:val="15E8E3D0"/>
    <w:rsid w:val="16AB15F1"/>
    <w:rsid w:val="1C7CCF19"/>
    <w:rsid w:val="1DEBDD0A"/>
    <w:rsid w:val="29A8FCB6"/>
    <w:rsid w:val="2AAABCDC"/>
    <w:rsid w:val="2BFDEA05"/>
    <w:rsid w:val="2CD9B1D4"/>
    <w:rsid w:val="2CDFFACC"/>
    <w:rsid w:val="2D9CF6C6"/>
    <w:rsid w:val="410F45D6"/>
    <w:rsid w:val="417B1975"/>
    <w:rsid w:val="4699E583"/>
    <w:rsid w:val="5390D281"/>
    <w:rsid w:val="54CEAE71"/>
    <w:rsid w:val="561F9809"/>
    <w:rsid w:val="588D0B9C"/>
    <w:rsid w:val="590B2710"/>
    <w:rsid w:val="5B72CC5D"/>
    <w:rsid w:val="5C83D4CF"/>
    <w:rsid w:val="687EEBCC"/>
    <w:rsid w:val="6927AA72"/>
    <w:rsid w:val="6B91057D"/>
    <w:rsid w:val="7674A8CC"/>
    <w:rsid w:val="77C35ACF"/>
    <w:rsid w:val="7888A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C2DC20E"/>
  <w15:chartTrackingRefBased/>
  <w15:docId w15:val="{AEB5C5D1-4B23-47E3-8BC0-1922D659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A7"/>
    <w:pPr>
      <w:spacing w:line="360" w:lineRule="auto"/>
      <w:jc w:val="both"/>
    </w:pPr>
  </w:style>
  <w:style w:type="paragraph" w:styleId="Ttulo1">
    <w:name w:val="heading 1"/>
    <w:aliases w:val="Título_3"/>
    <w:basedOn w:val="Normal"/>
    <w:next w:val="Normal"/>
    <w:link w:val="Ttulo1Car"/>
    <w:uiPriority w:val="9"/>
    <w:qFormat/>
    <w:rsid w:val="00C80519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szCs w:val="32"/>
    </w:rPr>
  </w:style>
  <w:style w:type="paragraph" w:styleId="Ttulo2">
    <w:name w:val="heading 2"/>
    <w:aliases w:val="Título_1"/>
    <w:basedOn w:val="Normal"/>
    <w:next w:val="Normal"/>
    <w:link w:val="Ttulo2Car"/>
    <w:uiPriority w:val="9"/>
    <w:unhideWhenUsed/>
    <w:qFormat/>
    <w:rsid w:val="00DE75EB"/>
    <w:pPr>
      <w:widowControl w:val="0"/>
      <w:spacing w:after="200" w:line="240" w:lineRule="auto"/>
      <w:outlineLvl w:val="1"/>
    </w:pPr>
    <w:rPr>
      <w:b/>
    </w:rPr>
  </w:style>
  <w:style w:type="paragraph" w:styleId="Ttulo3">
    <w:name w:val="heading 3"/>
    <w:aliases w:val="Título_2"/>
    <w:basedOn w:val="Normal"/>
    <w:next w:val="Normal"/>
    <w:link w:val="Ttulo3Car"/>
    <w:uiPriority w:val="9"/>
    <w:unhideWhenUsed/>
    <w:qFormat/>
    <w:rsid w:val="00C80519"/>
    <w:pPr>
      <w:keepNext/>
      <w:keepLines/>
      <w:widowControl w:val="0"/>
      <w:spacing w:before="280" w:after="80"/>
      <w:outlineLvl w:val="2"/>
    </w:pPr>
    <w:rPr>
      <w:rFonts w:ascii="Calibri" w:eastAsia="Arial" w:hAnsi="Calibri" w:cs="Arial"/>
      <w:b/>
      <w:kern w:val="0"/>
      <w:szCs w:val="28"/>
      <w:u w:val="single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2C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C0E"/>
  </w:style>
  <w:style w:type="paragraph" w:styleId="Piedepgina">
    <w:name w:val="footer"/>
    <w:basedOn w:val="Normal"/>
    <w:link w:val="PiedepginaCar"/>
    <w:uiPriority w:val="99"/>
    <w:unhideWhenUsed/>
    <w:rsid w:val="001A2C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C0E"/>
  </w:style>
  <w:style w:type="paragraph" w:styleId="NormalWeb">
    <w:name w:val="Normal (Web)"/>
    <w:basedOn w:val="Normal"/>
    <w:uiPriority w:val="99"/>
    <w:semiHidden/>
    <w:unhideWhenUsed/>
    <w:rsid w:val="00D62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customStyle="1" w:styleId="apple-tab-span">
    <w:name w:val="apple-tab-span"/>
    <w:basedOn w:val="Fuentedeprrafopredeter"/>
    <w:rsid w:val="00D6277E"/>
  </w:style>
  <w:style w:type="paragraph" w:styleId="Prrafodelista">
    <w:name w:val="List Paragraph"/>
    <w:basedOn w:val="Normal"/>
    <w:uiPriority w:val="34"/>
    <w:qFormat/>
    <w:rsid w:val="00D13737"/>
    <w:pPr>
      <w:ind w:left="720"/>
      <w:contextualSpacing/>
    </w:pPr>
  </w:style>
  <w:style w:type="paragraph" w:customStyle="1" w:styleId="Estndar">
    <w:name w:val="Estándar"/>
    <w:rsid w:val="009E59A2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kern w:val="0"/>
      <w:sz w:val="24"/>
      <w:szCs w:val="20"/>
      <w:lang w:val="es-ES" w:eastAsia="es-ES"/>
      <w14:ligatures w14:val="none"/>
    </w:rPr>
  </w:style>
  <w:style w:type="paragraph" w:customStyle="1" w:styleId="Tabla">
    <w:name w:val="Tabla"/>
    <w:rsid w:val="009E59A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41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E42A7"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:lang w:val="es-ES" w:eastAsia="es-E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E42A7"/>
    <w:rPr>
      <w:rFonts w:ascii="Georgia" w:eastAsia="Georgia" w:hAnsi="Georgia" w:cs="Georgia"/>
      <w:i/>
      <w:color w:val="666666"/>
      <w:kern w:val="0"/>
      <w:sz w:val="48"/>
      <w:szCs w:val="48"/>
      <w:lang w:val="es-ES" w:eastAsia="es-ES"/>
      <w14:ligatures w14:val="none"/>
    </w:rPr>
  </w:style>
  <w:style w:type="character" w:customStyle="1" w:styleId="Ttulo2Car">
    <w:name w:val="Título 2 Car"/>
    <w:aliases w:val="Título_1 Car"/>
    <w:basedOn w:val="Fuentedeprrafopredeter"/>
    <w:link w:val="Ttulo2"/>
    <w:uiPriority w:val="9"/>
    <w:rsid w:val="00670E93"/>
    <w:rPr>
      <w:b/>
    </w:rPr>
  </w:style>
  <w:style w:type="character" w:customStyle="1" w:styleId="Ttulo3Car">
    <w:name w:val="Título 3 Car"/>
    <w:aliases w:val="Título_2 Car"/>
    <w:basedOn w:val="Fuentedeprrafopredeter"/>
    <w:link w:val="Ttulo3"/>
    <w:uiPriority w:val="9"/>
    <w:rsid w:val="00C80519"/>
    <w:rPr>
      <w:rFonts w:ascii="Calibri" w:eastAsia="Arial" w:hAnsi="Calibri" w:cs="Arial"/>
      <w:b/>
      <w:kern w:val="0"/>
      <w:szCs w:val="28"/>
      <w:u w:val="single"/>
      <w:lang w:val="es-ES" w:eastAsia="es-ES"/>
      <w14:ligatures w14:val="none"/>
    </w:rPr>
  </w:style>
  <w:style w:type="table" w:customStyle="1" w:styleId="TableGrid">
    <w:name w:val="TableGrid"/>
    <w:rsid w:val="003F5BF1"/>
    <w:pPr>
      <w:spacing w:after="0" w:line="240" w:lineRule="auto"/>
    </w:pPr>
    <w:rPr>
      <w:rFonts w:eastAsiaTheme="minorEastAsia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670E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70E93"/>
    <w:rPr>
      <w:color w:val="0563C1" w:themeColor="hyperlink"/>
      <w:u w:val="single"/>
    </w:rPr>
  </w:style>
  <w:style w:type="character" w:customStyle="1" w:styleId="Ttulo1Car">
    <w:name w:val="Título 1 Car"/>
    <w:aliases w:val="Título_3 Car"/>
    <w:basedOn w:val="Fuentedeprrafopredeter"/>
    <w:link w:val="Ttulo1"/>
    <w:uiPriority w:val="9"/>
    <w:rsid w:val="00C80519"/>
    <w:rPr>
      <w:rFonts w:ascii="Calibri" w:eastAsiaTheme="majorEastAsia" w:hAnsi="Calibri" w:cstheme="majorBidi"/>
      <w:b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B7775"/>
    <w:pPr>
      <w:spacing w:after="10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74B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4B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4B82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2B5C1B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s-ES" w:eastAsia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7A783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72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7630">
          <w:marLeft w:val="-5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Unidades%20compartidas\Campus_Digital_FP\37.%20T_Administrativas\Plantilla%20Doc%20Campu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BBE95-3287-4B51-B083-47175DA6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H:\Unidades compartidas\Campus_Digital_FP\37. T_Administrativas\Plantilla Doc Campus.dotx</Template>
  <TotalTime>39</TotalTime>
  <Pages>5</Pages>
  <Words>510</Words>
  <Characters>2948</Characters>
  <Application>Microsoft Office Word</Application>
  <DocSecurity>0</DocSecurity>
  <Lines>173</Lines>
  <Paragraphs>138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alejandro torres cabrera</cp:lastModifiedBy>
  <cp:revision>101</cp:revision>
  <cp:lastPrinted>2024-09-10T06:52:00Z</cp:lastPrinted>
  <dcterms:created xsi:type="dcterms:W3CDTF">2025-09-16T07:14:00Z</dcterms:created>
  <dcterms:modified xsi:type="dcterms:W3CDTF">2026-09-25T07:27:00Z</dcterms:modified>
</cp:coreProperties>
</file>